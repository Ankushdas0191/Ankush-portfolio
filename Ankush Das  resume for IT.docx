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4A6D" w:rsidRPr="00EF1B5F" w:rsidRDefault="0097022E">
      <w:pPr>
        <w:pStyle w:val="Title"/>
        <w:rPr>
          <w:b/>
          <w:color w:val="002060"/>
          <w:sz w:val="72"/>
          <w:szCs w:val="72"/>
        </w:rPr>
      </w:pPr>
      <w:sdt>
        <w:sdtPr>
          <w:rPr>
            <w:b/>
            <w:color w:val="002060"/>
            <w:sz w:val="72"/>
            <w:szCs w:val="72"/>
          </w:rPr>
          <w:alias w:val="Enter your name:"/>
          <w:tag w:val=""/>
          <w:id w:val="-328297061"/>
          <w:placeholder>
            <w:docPart w:val="9F3B3FBC2DAB42CCAB08DF5613B85F6A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15:appearance w15:val="hidden"/>
          <w:text/>
        </w:sdtPr>
        <w:sdtEndPr/>
        <w:sdtContent>
          <w:proofErr w:type="spellStart"/>
          <w:r w:rsidR="00A40F37" w:rsidRPr="00EF1B5F">
            <w:rPr>
              <w:b/>
              <w:color w:val="002060"/>
              <w:sz w:val="72"/>
              <w:szCs w:val="72"/>
            </w:rPr>
            <w:t>Ankush</w:t>
          </w:r>
          <w:proofErr w:type="spellEnd"/>
          <w:r w:rsidR="00A40F37" w:rsidRPr="00EF1B5F">
            <w:rPr>
              <w:b/>
              <w:color w:val="002060"/>
              <w:sz w:val="72"/>
              <w:szCs w:val="72"/>
            </w:rPr>
            <w:t xml:space="preserve"> Das</w:t>
          </w:r>
        </w:sdtContent>
      </w:sdt>
    </w:p>
    <w:p w:rsidR="00394A6D" w:rsidRPr="00466407" w:rsidRDefault="00466407">
      <w:pPr>
        <w:rPr>
          <w:rFonts w:ascii="Segoe UI Emoji" w:hAnsi="Segoe UI Emoji"/>
        </w:rPr>
      </w:pPr>
      <w:r>
        <w:rPr>
          <w:rFonts w:ascii="Segoe UI Emoji" w:hAnsi="Segoe UI Emoji"/>
        </w:rPr>
        <w:t>📍</w:t>
      </w:r>
      <w:proofErr w:type="spellStart"/>
      <w:r w:rsidR="00A40F37">
        <w:t>Heerapur</w:t>
      </w:r>
      <w:proofErr w:type="spellEnd"/>
      <w:r w:rsidR="00A40F37">
        <w:t xml:space="preserve"> (</w:t>
      </w:r>
      <w:proofErr w:type="spellStart"/>
      <w:r w:rsidR="00A40F37">
        <w:t>Betul</w:t>
      </w:r>
      <w:proofErr w:type="spellEnd"/>
      <w:r w:rsidR="00A40F37">
        <w:t>) |</w:t>
      </w:r>
      <w:r w:rsidR="00D34E49">
        <w:t xml:space="preserve"> </w:t>
      </w:r>
      <w:r w:rsidR="00D34E49">
        <w:rPr>
          <w:rFonts w:ascii="Segoe UI Symbol" w:hAnsi="Segoe UI Symbol" w:cs="Segoe UI Symbol"/>
        </w:rPr>
        <w:t xml:space="preserve">✆ </w:t>
      </w:r>
      <w:r w:rsidR="00A40F37">
        <w:t>7489360781</w:t>
      </w:r>
      <w:r w:rsidR="00D34E49">
        <w:t xml:space="preserve"> </w:t>
      </w:r>
      <w:r w:rsidR="007D00B3">
        <w:t>| </w:t>
      </w:r>
      <w:r w:rsidR="00D34E49">
        <w:rPr>
          <w:rFonts w:ascii="Segoe UI Symbol" w:hAnsi="Segoe UI Symbol" w:cs="Segoe UI Symbol"/>
        </w:rPr>
        <w:t xml:space="preserve">✉ </w:t>
      </w:r>
      <w:hyperlink r:id="rId7" w:history="1">
        <w:r w:rsidR="007D07DF" w:rsidRPr="00AE60BD">
          <w:rPr>
            <w:rStyle w:val="Hyperlink"/>
          </w:rPr>
          <w:t>ankushdas43670@gma</w:t>
        </w:r>
        <w:r w:rsidR="007D07DF" w:rsidRPr="00AE60BD">
          <w:rPr>
            <w:rStyle w:val="Hyperlink"/>
          </w:rPr>
          <w:t>i</w:t>
        </w:r>
        <w:r w:rsidR="007D07DF" w:rsidRPr="00AE60BD">
          <w:rPr>
            <w:rStyle w:val="Hyperlink"/>
          </w:rPr>
          <w:t>l.com</w:t>
        </w:r>
      </w:hyperlink>
      <w:r w:rsidR="007D07DF">
        <w:t xml:space="preserve"> | </w:t>
      </w:r>
      <w:hyperlink r:id="rId8" w:history="1">
        <w:r w:rsidRPr="00466407">
          <w:rPr>
            <w:rStyle w:val="Hyperlink"/>
            <w:rFonts w:ascii="Segoe UI Emoji" w:hAnsi="Segoe UI Emoji"/>
          </w:rPr>
          <w:t>🔗</w:t>
        </w:r>
        <w:proofErr w:type="spellStart"/>
        <w:r w:rsidRPr="00466407">
          <w:rPr>
            <w:rStyle w:val="Hyperlink"/>
            <w:rFonts w:ascii="Segoe UI Emoji" w:hAnsi="Segoe UI Emoji"/>
          </w:rPr>
          <w:t>Ank</w:t>
        </w:r>
        <w:r w:rsidRPr="00466407">
          <w:rPr>
            <w:rStyle w:val="Hyperlink"/>
            <w:rFonts w:ascii="Segoe UI Emoji" w:hAnsi="Segoe UI Emoji"/>
          </w:rPr>
          <w:t>u</w:t>
        </w:r>
        <w:r w:rsidRPr="00466407">
          <w:rPr>
            <w:rStyle w:val="Hyperlink"/>
            <w:rFonts w:ascii="Segoe UI Emoji" w:hAnsi="Segoe UI Emoji"/>
          </w:rPr>
          <w:t>sh</w:t>
        </w:r>
        <w:proofErr w:type="spellEnd"/>
        <w:r w:rsidRPr="00466407">
          <w:rPr>
            <w:rStyle w:val="Hyperlink"/>
            <w:rFonts w:ascii="Segoe UI Emoji" w:hAnsi="Segoe UI Emoji"/>
          </w:rPr>
          <w:fldChar w:fldCharType="begin"/>
        </w:r>
        <w:r w:rsidRPr="00466407">
          <w:rPr>
            <w:rStyle w:val="Hyperlink"/>
            <w:rFonts w:ascii="Segoe UI Emoji" w:hAnsi="Segoe UI Emoji"/>
          </w:rPr>
          <w:instrText xml:space="preserve"> HYPERLINK "https://www.linkedin.com/in/ankush-das-314387242/" </w:instrText>
        </w:r>
        <w:r w:rsidRPr="00466407">
          <w:rPr>
            <w:rStyle w:val="Hyperlink"/>
            <w:rFonts w:ascii="Segoe UI Emoji" w:hAnsi="Segoe UI Emoji"/>
          </w:rPr>
        </w:r>
        <w:r w:rsidRPr="00466407">
          <w:rPr>
            <w:rStyle w:val="Hyperlink"/>
            <w:rFonts w:ascii="Segoe UI Emoji" w:hAnsi="Segoe UI Emoji"/>
          </w:rPr>
          <w:fldChar w:fldCharType="separate"/>
        </w:r>
        <w:r w:rsidRPr="00466407">
          <w:rPr>
            <w:rStyle w:val="Hyperlink"/>
            <w:rFonts w:ascii="Segoe UI Emoji" w:hAnsi="Segoe UI Emoji"/>
          </w:rPr>
          <w:t>Das</w:t>
        </w:r>
        <w:r w:rsidRPr="00466407">
          <w:rPr>
            <w:rStyle w:val="Hyperlink"/>
            <w:rFonts w:ascii="Segoe UI Emoji" w:hAnsi="Segoe UI Emoji"/>
          </w:rPr>
          <w:fldChar w:fldCharType="end"/>
        </w:r>
      </w:hyperlink>
      <w:r>
        <w:rPr>
          <w:rFonts w:ascii="Segoe UI Emoji" w:hAnsi="Segoe UI Emoji"/>
        </w:rPr>
        <w:t xml:space="preserve"> | </w:t>
      </w:r>
      <w:r w:rsidR="00481F17">
        <w:rPr>
          <w:rFonts w:ascii="Segoe UI Emoji" w:hAnsi="Segoe UI Emoji"/>
        </w:rPr>
        <w:t xml:space="preserve">🤖 </w:t>
      </w:r>
      <w:hyperlink r:id="rId9" w:history="1">
        <w:proofErr w:type="spellStart"/>
        <w:r w:rsidR="00481F17" w:rsidRPr="00481F17">
          <w:rPr>
            <w:rStyle w:val="Hyperlink"/>
            <w:rFonts w:ascii="Segoe UI Emoji" w:hAnsi="Segoe UI Emoji"/>
          </w:rPr>
          <w:t>Ank</w:t>
        </w:r>
        <w:r w:rsidR="00481F17" w:rsidRPr="00481F17">
          <w:rPr>
            <w:rStyle w:val="Hyperlink"/>
            <w:rFonts w:ascii="Segoe UI Emoji" w:hAnsi="Segoe UI Emoji"/>
          </w:rPr>
          <w:t>u</w:t>
        </w:r>
        <w:r w:rsidR="00481F17" w:rsidRPr="00481F17">
          <w:rPr>
            <w:rStyle w:val="Hyperlink"/>
            <w:rFonts w:ascii="Segoe UI Emoji" w:hAnsi="Segoe UI Emoji"/>
          </w:rPr>
          <w:t>shd</w:t>
        </w:r>
        <w:r w:rsidR="00481F17" w:rsidRPr="00481F17">
          <w:rPr>
            <w:rStyle w:val="Hyperlink"/>
            <w:rFonts w:ascii="Segoe UI Emoji" w:hAnsi="Segoe UI Emoji"/>
          </w:rPr>
          <w:t>a</w:t>
        </w:r>
        <w:r w:rsidR="00481F17" w:rsidRPr="00481F17">
          <w:rPr>
            <w:rStyle w:val="Hyperlink"/>
            <w:rFonts w:ascii="Segoe UI Emoji" w:hAnsi="Segoe UI Emoji"/>
          </w:rPr>
          <w:t>s</w:t>
        </w:r>
        <w:proofErr w:type="spellEnd"/>
      </w:hyperlink>
    </w:p>
    <w:p w:rsidR="00394A6D" w:rsidRPr="00EF1B5F" w:rsidRDefault="00A40F37">
      <w:pPr>
        <w:pStyle w:val="Heading1"/>
        <w:rPr>
          <w:b w:val="0"/>
          <w:color w:val="00B0F0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EF1B5F">
        <w:rPr>
          <w:b w:val="0"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Summary</w:t>
      </w:r>
      <w:r w:rsidR="00AC127F" w:rsidRPr="00EF1B5F">
        <w:rPr>
          <w:b w:val="0"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F1B5F">
        <w:rPr>
          <w:b w:val="0"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  <w:r w:rsidRPr="00EF1B5F">
        <w:rPr>
          <w:b w:val="0"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A40F37" w:rsidRPr="00A40F37" w:rsidRDefault="00A40F37" w:rsidP="00A40F3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6"/>
          <w:szCs w:val="26"/>
          <w:lang w:val="en-IN" w:eastAsia="en-IN"/>
        </w:rPr>
      </w:pPr>
      <w:r w:rsidRPr="007D07DF">
        <w:rPr>
          <w:rFonts w:ascii="Times New Roman" w:eastAsia="Times New Roman" w:hAnsi="Times New Roman" w:cs="Times New Roman"/>
          <w:color w:val="auto"/>
          <w:sz w:val="26"/>
          <w:szCs w:val="26"/>
          <w:lang w:val="en-IN" w:eastAsia="en-IN"/>
        </w:rPr>
        <w:t>Motivated final-year</w:t>
      </w:r>
      <w:r w:rsidRPr="007D07D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B.Sc</w:t>
      </w:r>
      <w:r w:rsidRPr="00A40F37">
        <w:rPr>
          <w:rFonts w:ascii="Times New Roman" w:eastAsia="Times New Roman" w:hAnsi="Times New Roman" w:cs="Times New Roman"/>
          <w:color w:val="auto"/>
          <w:sz w:val="26"/>
          <w:szCs w:val="26"/>
          <w:lang w:val="en-IN" w:eastAsia="en-IN"/>
        </w:rPr>
        <w:t>. Computer Science student with hands-on experience in web development and accounting. Skilled in Python, HTML, CSS, and JavaScript. Passionate about building a career in IT and eager to apply technical and analytical</w:t>
      </w:r>
      <w:r w:rsidRPr="007D07DF">
        <w:rPr>
          <w:rFonts w:ascii="Times New Roman" w:eastAsia="Times New Roman" w:hAnsi="Times New Roman" w:cs="Times New Roman"/>
          <w:color w:val="auto"/>
          <w:sz w:val="26"/>
          <w:szCs w:val="26"/>
          <w:lang w:val="en-IN" w:eastAsia="en-IN"/>
        </w:rPr>
        <w:t xml:space="preserve"> skills to real-world projects.</w:t>
      </w:r>
    </w:p>
    <w:p w:rsidR="00394A6D" w:rsidRPr="00EF1B5F" w:rsidRDefault="0097022E">
      <w:pPr>
        <w:pStyle w:val="Heading1"/>
        <w:rPr>
          <w:b w:val="0"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b w:val="0"/>
            <w:color w:val="002060"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alias w:val="Education:"/>
          <w:tag w:val="Education:"/>
          <w:id w:val="1513793667"/>
          <w:placeholder>
            <w:docPart w:val="5881CF77548644FA86EDD40226463A8E"/>
          </w:placeholder>
          <w:temporary/>
          <w:showingPlcHdr/>
          <w15:appearance w15:val="hidden"/>
        </w:sdtPr>
        <w:sdtEndPr/>
        <w:sdtContent>
          <w:r w:rsidR="007D00B3" w:rsidRPr="00EF1B5F">
            <w:rPr>
              <w:b w:val="0"/>
              <w:color w:val="002060"/>
              <w:sz w:val="36"/>
              <w:szCs w:val="36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Education</w:t>
          </w:r>
        </w:sdtContent>
      </w:sdt>
      <w:r w:rsidR="00AC127F" w:rsidRPr="00EF1B5F">
        <w:rPr>
          <w:b w:val="0"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40F37" w:rsidRPr="00EF1B5F">
        <w:rPr>
          <w:b w:val="0"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394A6D" w:rsidRDefault="00A40F37">
      <w:pPr>
        <w:pStyle w:val="Heading2"/>
      </w:pPr>
      <w:r>
        <w:t>B.Sc. CS</w:t>
      </w:r>
      <w:r w:rsidR="007D00B3">
        <w:t> |</w:t>
      </w:r>
      <w:r>
        <w:t>2023-pursuing</w:t>
      </w:r>
      <w:r w:rsidR="007D00B3">
        <w:t> </w:t>
      </w:r>
      <w:r>
        <w:t>|ST. PAUL INStitute of professional studies indore</w:t>
      </w:r>
    </w:p>
    <w:p w:rsidR="00A40F37" w:rsidRPr="007D07DF" w:rsidRDefault="00A40F37" w:rsidP="00A40F37">
      <w:pPr>
        <w:pStyle w:val="ListBullet"/>
        <w:numPr>
          <w:ilvl w:val="0"/>
          <w:numId w:val="0"/>
        </w:numPr>
        <w:ind w:left="360"/>
        <w:rPr>
          <w:sz w:val="26"/>
          <w:szCs w:val="26"/>
        </w:rPr>
      </w:pPr>
      <w:r w:rsidRPr="007D07DF">
        <w:rPr>
          <w:sz w:val="26"/>
          <w:szCs w:val="26"/>
        </w:rPr>
        <w:t>Computer Science</w:t>
      </w:r>
    </w:p>
    <w:p w:rsidR="00394A6D" w:rsidRPr="007D07DF" w:rsidRDefault="00A40F37" w:rsidP="00A40F37">
      <w:pPr>
        <w:pStyle w:val="ListBullet"/>
        <w:numPr>
          <w:ilvl w:val="0"/>
          <w:numId w:val="0"/>
        </w:numPr>
        <w:ind w:left="360"/>
        <w:rPr>
          <w:sz w:val="26"/>
          <w:szCs w:val="26"/>
        </w:rPr>
      </w:pPr>
      <w:r w:rsidRPr="007D07DF">
        <w:rPr>
          <w:sz w:val="26"/>
          <w:szCs w:val="26"/>
        </w:rPr>
        <w:t>CGPA - 8.12 (till 2</w:t>
      </w:r>
      <w:r w:rsidRPr="007D07DF">
        <w:rPr>
          <w:sz w:val="26"/>
          <w:szCs w:val="26"/>
          <w:vertAlign w:val="superscript"/>
        </w:rPr>
        <w:t>nd</w:t>
      </w:r>
      <w:r w:rsidRPr="007D07DF">
        <w:rPr>
          <w:sz w:val="26"/>
          <w:szCs w:val="26"/>
        </w:rPr>
        <w:t xml:space="preserve"> year)</w:t>
      </w:r>
    </w:p>
    <w:p w:rsidR="00394A6D" w:rsidRDefault="00A40F37">
      <w:pPr>
        <w:pStyle w:val="Heading2"/>
      </w:pPr>
      <w:r>
        <w:t>12th</w:t>
      </w:r>
      <w:r w:rsidR="007D00B3">
        <w:t> | </w:t>
      </w:r>
      <w:r w:rsidR="003B27F3">
        <w:t>2022-2023</w:t>
      </w:r>
      <w:r w:rsidR="007D00B3">
        <w:t> |</w:t>
      </w:r>
      <w:r w:rsidR="003B27F3" w:rsidRPr="003B27F3">
        <w:t xml:space="preserve"> Govt. Higher Secondary School, Chopna (Betul), MP</w:t>
      </w:r>
    </w:p>
    <w:p w:rsidR="00394A6D" w:rsidRPr="007D07DF" w:rsidRDefault="003B27F3" w:rsidP="003B27F3">
      <w:pPr>
        <w:pStyle w:val="ListBullet"/>
        <w:numPr>
          <w:ilvl w:val="0"/>
          <w:numId w:val="0"/>
        </w:numPr>
        <w:rPr>
          <w:sz w:val="26"/>
          <w:szCs w:val="26"/>
        </w:rPr>
      </w:pPr>
      <w:r>
        <w:t xml:space="preserve">        </w:t>
      </w:r>
      <w:r w:rsidRPr="007D07DF">
        <w:rPr>
          <w:sz w:val="26"/>
          <w:szCs w:val="26"/>
        </w:rPr>
        <w:t>PERCENTAGE – 64.8%</w:t>
      </w:r>
    </w:p>
    <w:p w:rsidR="003B27F3" w:rsidRDefault="003B27F3" w:rsidP="003B27F3">
      <w:pPr>
        <w:pStyle w:val="Heading2"/>
      </w:pPr>
      <w:r>
        <w:t>10th | 2020-2021 |</w:t>
      </w:r>
      <w:r w:rsidRPr="003B27F3">
        <w:t xml:space="preserve"> Govt.</w:t>
      </w:r>
      <w:r>
        <w:t xml:space="preserve"> High Secondary School, heerapur </w:t>
      </w:r>
      <w:r w:rsidRPr="003B27F3">
        <w:t>(Betul), MP</w:t>
      </w:r>
    </w:p>
    <w:p w:rsidR="00394A6D" w:rsidRPr="007D07DF" w:rsidRDefault="003B27F3" w:rsidP="003B27F3">
      <w:pPr>
        <w:pStyle w:val="Heading2"/>
        <w:rPr>
          <w:rFonts w:ascii="Arial" w:hAnsi="Arial" w:cs="Arial"/>
          <w:b w:val="0"/>
          <w:sz w:val="26"/>
        </w:rPr>
      </w:pPr>
      <w:r>
        <w:t xml:space="preserve">    </w:t>
      </w:r>
      <w:r>
        <w:rPr>
          <w:b w:val="0"/>
        </w:rPr>
        <w:t xml:space="preserve">    </w:t>
      </w:r>
      <w:r w:rsidRPr="007D07DF">
        <w:rPr>
          <w:b w:val="0"/>
          <w:sz w:val="26"/>
        </w:rPr>
        <w:t>Percentage – 75%</w:t>
      </w:r>
    </w:p>
    <w:p w:rsidR="00394A6D" w:rsidRPr="00EF1B5F" w:rsidRDefault="003B27F3">
      <w:pPr>
        <w:pStyle w:val="Heading1"/>
        <w:rPr>
          <w:color w:val="002060"/>
          <w:sz w:val="36"/>
          <w:szCs w:val="36"/>
        </w:rPr>
      </w:pPr>
      <w:proofErr w:type="gramStart"/>
      <w:r w:rsidRPr="00EF1B5F">
        <w:rPr>
          <w:b w:val="0"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Internship</w:t>
      </w:r>
      <w:r w:rsidR="00AC127F" w:rsidRPr="00EF1B5F">
        <w:rPr>
          <w:b w:val="0"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F1B5F">
        <w:rPr>
          <w:color w:val="002060"/>
          <w:sz w:val="36"/>
          <w:szCs w:val="36"/>
        </w:rPr>
        <w:t>:</w:t>
      </w:r>
      <w:proofErr w:type="gramEnd"/>
    </w:p>
    <w:p w:rsidR="00394A6D" w:rsidRPr="007D07DF" w:rsidRDefault="003B27F3">
      <w:pPr>
        <w:pStyle w:val="Heading2"/>
        <w:rPr>
          <w:sz w:val="26"/>
        </w:rPr>
      </w:pPr>
      <w:r w:rsidRPr="007D07DF">
        <w:rPr>
          <w:sz w:val="26"/>
        </w:rPr>
        <w:t>CipherByte Technologies</w:t>
      </w:r>
    </w:p>
    <w:p w:rsidR="00394A6D" w:rsidRPr="003B27F3" w:rsidRDefault="003B27F3" w:rsidP="003B27F3">
      <w:pPr>
        <w:pStyle w:val="Heading2"/>
        <w:rPr>
          <w:b w:val="0"/>
        </w:rPr>
      </w:pPr>
      <w:r w:rsidRPr="003B27F3">
        <w:rPr>
          <w:rFonts w:asciiTheme="minorHAnsi" w:eastAsiaTheme="minorHAnsi" w:hAnsiTheme="minorHAnsi" w:cstheme="minorBidi"/>
          <w:b w:val="0"/>
          <w:caps w:val="0"/>
          <w:color w:val="404040" w:themeColor="text1" w:themeTint="BF"/>
          <w:szCs w:val="22"/>
        </w:rPr>
        <w:t xml:space="preserve">Web Development Virtual Intern </w:t>
      </w:r>
    </w:p>
    <w:p w:rsidR="00394A6D" w:rsidRPr="00EF1B5F" w:rsidRDefault="003B27F3">
      <w:pPr>
        <w:pStyle w:val="Heading2"/>
        <w:rPr>
          <w:b w:val="0"/>
          <w:caps w:val="0"/>
          <w:color w:val="002060"/>
          <w:sz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EF1B5F">
        <w:rPr>
          <w:b w:val="0"/>
          <w:caps w:val="0"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Certifications</w:t>
      </w:r>
      <w:r w:rsidR="00AC127F" w:rsidRPr="00EF1B5F">
        <w:rPr>
          <w:b w:val="0"/>
          <w:caps w:val="0"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F1B5F">
        <w:rPr>
          <w:b w:val="0"/>
          <w:caps w:val="0"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</w:p>
    <w:p w:rsidR="00394A6D" w:rsidRPr="007D07DF" w:rsidRDefault="00AC127F" w:rsidP="00AC127F">
      <w:pPr>
        <w:pStyle w:val="ListBullet"/>
        <w:numPr>
          <w:ilvl w:val="0"/>
          <w:numId w:val="21"/>
        </w:numPr>
        <w:rPr>
          <w:b/>
          <w:sz w:val="26"/>
          <w:szCs w:val="26"/>
        </w:rPr>
      </w:pPr>
      <w:r w:rsidRPr="007D07DF">
        <w:rPr>
          <w:b/>
          <w:sz w:val="26"/>
          <w:szCs w:val="26"/>
        </w:rPr>
        <w:t>Python Programming</w:t>
      </w:r>
    </w:p>
    <w:p w:rsidR="00AC127F" w:rsidRDefault="00AC127F" w:rsidP="00AC127F">
      <w:pPr>
        <w:pStyle w:val="ListBullet"/>
        <w:numPr>
          <w:ilvl w:val="0"/>
          <w:numId w:val="0"/>
        </w:numPr>
        <w:ind w:left="360"/>
      </w:pPr>
      <w:r w:rsidRPr="00AC127F">
        <w:t>St. Paul Institute Of Professional Studies, Indore</w:t>
      </w:r>
    </w:p>
    <w:p w:rsidR="00AC127F" w:rsidRPr="007D07DF" w:rsidRDefault="00AC127F" w:rsidP="00AC127F">
      <w:pPr>
        <w:pStyle w:val="ListBullet"/>
        <w:numPr>
          <w:ilvl w:val="0"/>
          <w:numId w:val="21"/>
        </w:numPr>
        <w:rPr>
          <w:b/>
          <w:sz w:val="26"/>
          <w:szCs w:val="26"/>
        </w:rPr>
      </w:pPr>
      <w:r w:rsidRPr="007D07DF">
        <w:rPr>
          <w:b/>
          <w:sz w:val="26"/>
          <w:szCs w:val="26"/>
        </w:rPr>
        <w:t>Web Development</w:t>
      </w:r>
    </w:p>
    <w:p w:rsidR="00AC127F" w:rsidRDefault="00AC127F" w:rsidP="00AC127F">
      <w:pPr>
        <w:pStyle w:val="ListBullet"/>
        <w:numPr>
          <w:ilvl w:val="0"/>
          <w:numId w:val="0"/>
        </w:numPr>
        <w:ind w:left="360"/>
      </w:pPr>
      <w:proofErr w:type="spellStart"/>
      <w:r w:rsidRPr="00AC127F">
        <w:t>CipherByte</w:t>
      </w:r>
      <w:proofErr w:type="spellEnd"/>
      <w:r w:rsidRPr="00AC127F">
        <w:t xml:space="preserve"> Technologies</w:t>
      </w:r>
    </w:p>
    <w:p w:rsidR="00AC127F" w:rsidRPr="007D07DF" w:rsidRDefault="00AC127F" w:rsidP="00AC127F">
      <w:pPr>
        <w:pStyle w:val="ListBullet"/>
        <w:numPr>
          <w:ilvl w:val="0"/>
          <w:numId w:val="21"/>
        </w:numPr>
        <w:rPr>
          <w:b/>
          <w:sz w:val="26"/>
          <w:szCs w:val="26"/>
        </w:rPr>
      </w:pPr>
      <w:r w:rsidRPr="007D07DF">
        <w:rPr>
          <w:b/>
          <w:sz w:val="26"/>
          <w:szCs w:val="26"/>
        </w:rPr>
        <w:t>Python For Data Science</w:t>
      </w:r>
    </w:p>
    <w:p w:rsidR="00AC127F" w:rsidRPr="00AC127F" w:rsidRDefault="00AC127F" w:rsidP="00AC127F">
      <w:pPr>
        <w:pStyle w:val="ListBullet"/>
        <w:numPr>
          <w:ilvl w:val="0"/>
          <w:numId w:val="0"/>
        </w:numPr>
        <w:ind w:left="360"/>
      </w:pPr>
      <w:r w:rsidRPr="00AC127F">
        <w:t>IBM</w:t>
      </w:r>
    </w:p>
    <w:p w:rsidR="00394A6D" w:rsidRPr="00EF1B5F" w:rsidRDefault="00AC127F">
      <w:pPr>
        <w:pStyle w:val="Heading2"/>
        <w:rPr>
          <w:b w:val="0"/>
          <w:caps w:val="0"/>
          <w:color w:val="002060"/>
          <w:sz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1B5F">
        <w:rPr>
          <w:b w:val="0"/>
          <w:caps w:val="0"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Technical </w:t>
      </w:r>
      <w:proofErr w:type="gramStart"/>
      <w:r w:rsidRPr="00EF1B5F">
        <w:rPr>
          <w:b w:val="0"/>
          <w:caps w:val="0"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Skills :</w:t>
      </w:r>
      <w:proofErr w:type="gramEnd"/>
    </w:p>
    <w:p w:rsidR="00AD6907" w:rsidRPr="007D07DF" w:rsidRDefault="00AC127F" w:rsidP="00AD690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6"/>
          <w:szCs w:val="26"/>
          <w:lang w:val="en-IN" w:eastAsia="en-IN"/>
        </w:rPr>
      </w:pPr>
      <w:r w:rsidRPr="00AC127F">
        <w:rPr>
          <w:rFonts w:ascii="Times New Roman" w:eastAsia="Times New Roman" w:hAnsi="Times New Roman" w:cs="Times New Roman"/>
          <w:color w:val="auto"/>
          <w:sz w:val="26"/>
          <w:szCs w:val="26"/>
          <w:lang w:val="en-IN" w:eastAsia="en-IN"/>
        </w:rPr>
        <w:t>Python (Basic) | HTML | CSS | JavaScript | MySQL</w:t>
      </w:r>
      <w:r w:rsidR="00481F17">
        <w:rPr>
          <w:rFonts w:ascii="Times New Roman" w:eastAsia="Times New Roman" w:hAnsi="Times New Roman" w:cs="Times New Roman"/>
          <w:color w:val="auto"/>
          <w:sz w:val="26"/>
          <w:szCs w:val="26"/>
          <w:lang w:val="en-IN" w:eastAsia="en-IN"/>
        </w:rPr>
        <w:t xml:space="preserve"> | MS Excel | MS Word | PowerPoint | Data Entry |</w:t>
      </w:r>
      <w:r w:rsidR="00AD6907" w:rsidRPr="00AD6907">
        <w:rPr>
          <w:rFonts w:ascii="Times New Roman" w:eastAsia="Times New Roman" w:hAnsi="Times New Roman" w:cs="Times New Roman"/>
          <w:color w:val="auto"/>
          <w:sz w:val="26"/>
          <w:szCs w:val="26"/>
          <w:lang w:val="en-IN" w:eastAsia="en-IN"/>
        </w:rPr>
        <w:t xml:space="preserve"> Marg ERP9</w:t>
      </w:r>
    </w:p>
    <w:p w:rsidR="00AD6907" w:rsidRPr="00EF1B5F" w:rsidRDefault="00AD6907" w:rsidP="00AD690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2060"/>
          <w:sz w:val="24"/>
          <w:szCs w:val="24"/>
          <w:lang w:val="en-IN" w:eastAsia="en-IN"/>
        </w:rPr>
      </w:pPr>
      <w:r w:rsidRPr="00EF1B5F">
        <w:rPr>
          <w:rFonts w:ascii="Times New Roman" w:eastAsia="Times New Roman" w:hAnsi="Times New Roman" w:cs="Times New Roman"/>
          <w:color w:val="002060"/>
          <w:sz w:val="36"/>
          <w:szCs w:val="36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Soft </w:t>
      </w:r>
      <w:proofErr w:type="gramStart"/>
      <w:r w:rsidRPr="00EF1B5F">
        <w:rPr>
          <w:rFonts w:ascii="Times New Roman" w:eastAsia="Times New Roman" w:hAnsi="Times New Roman" w:cs="Times New Roman"/>
          <w:color w:val="002060"/>
          <w:sz w:val="36"/>
          <w:szCs w:val="36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Skills :</w:t>
      </w:r>
      <w:proofErr w:type="gramEnd"/>
    </w:p>
    <w:p w:rsidR="00AD6907" w:rsidRPr="007D07DF" w:rsidRDefault="00AD6907" w:rsidP="00AD690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D07DF">
        <w:rPr>
          <w:sz w:val="26"/>
          <w:szCs w:val="26"/>
        </w:rPr>
        <w:t>Quick Learner, Problem Solving, Communication-skills</w:t>
      </w:r>
    </w:p>
    <w:p w:rsidR="00AD6907" w:rsidRPr="00EF1B5F" w:rsidRDefault="00AD6907" w:rsidP="00AD6907">
      <w:pPr>
        <w:pStyle w:val="ListBullet"/>
        <w:numPr>
          <w:ilvl w:val="0"/>
          <w:numId w:val="0"/>
        </w:numPr>
        <w:ind w:left="360" w:hanging="360"/>
        <w:rPr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1B5F">
        <w:rPr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Tools :</w:t>
      </w:r>
    </w:p>
    <w:p w:rsidR="00AD6907" w:rsidRPr="007D07DF" w:rsidRDefault="00AD6907" w:rsidP="00AD6907">
      <w:pPr>
        <w:pStyle w:val="ListBullet"/>
        <w:numPr>
          <w:ilvl w:val="0"/>
          <w:numId w:val="0"/>
        </w:numPr>
        <w:rPr>
          <w:sz w:val="26"/>
          <w:szCs w:val="26"/>
        </w:rPr>
      </w:pPr>
      <w:r w:rsidRPr="007D07DF">
        <w:rPr>
          <w:sz w:val="26"/>
          <w:szCs w:val="26"/>
        </w:rPr>
        <w:t>Visual Studio</w:t>
      </w:r>
    </w:p>
    <w:p w:rsidR="00AD6907" w:rsidRPr="00EF1B5F" w:rsidRDefault="00AD6907" w:rsidP="00AD6907">
      <w:pPr>
        <w:pStyle w:val="ListBullet"/>
        <w:numPr>
          <w:ilvl w:val="0"/>
          <w:numId w:val="0"/>
        </w:numPr>
        <w:rPr>
          <w:color w:val="002060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1B5F">
        <w:rPr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Strengths :</w:t>
      </w:r>
    </w:p>
    <w:p w:rsidR="00AD6907" w:rsidRPr="00AC127F" w:rsidRDefault="00AD6907" w:rsidP="00AD6907">
      <w:pPr>
        <w:pStyle w:val="ListBullet"/>
        <w:numPr>
          <w:ilvl w:val="0"/>
          <w:numId w:val="0"/>
        </w:numPr>
        <w:rPr>
          <w:sz w:val="26"/>
          <w:szCs w:val="26"/>
        </w:rPr>
      </w:pPr>
      <w:r w:rsidRPr="007D07DF">
        <w:rPr>
          <w:sz w:val="26"/>
          <w:szCs w:val="26"/>
        </w:rPr>
        <w:t>Hard Working, Quick Learner</w:t>
      </w:r>
    </w:p>
    <w:p w:rsidR="00394A6D" w:rsidRPr="00AD6907" w:rsidRDefault="0097022E">
      <w:pPr>
        <w:pStyle w:val="Heading1"/>
        <w:rPr>
          <w:b w:val="0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b w:val="0"/>
            <w:color w:val="000000" w:themeColor="text1"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alias w:val="Experience:"/>
          <w:tag w:val="Experience:"/>
          <w:id w:val="1494989950"/>
          <w:placeholder>
            <w:docPart w:val="87CEA4F544234ED998F194288FF17E76"/>
          </w:placeholder>
          <w:temporary/>
          <w:showingPlcHdr/>
          <w15:appearance w15:val="hidden"/>
        </w:sdtPr>
        <w:sdtEndPr/>
        <w:sdtContent>
          <w:r w:rsidR="007D00B3" w:rsidRPr="00EF1B5F">
            <w:rPr>
              <w:b w:val="0"/>
              <w:color w:val="002060"/>
              <w:sz w:val="36"/>
              <w:szCs w:val="36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Experience</w:t>
          </w:r>
        </w:sdtContent>
      </w:sdt>
      <w:r w:rsidR="00AD6907" w:rsidRPr="00AD6907">
        <w:rPr>
          <w:b w:val="0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</w:p>
    <w:p w:rsidR="00394A6D" w:rsidRPr="007D07DF" w:rsidRDefault="007D07DF">
      <w:pPr>
        <w:pStyle w:val="Heading2"/>
        <w:rPr>
          <w:sz w:val="26"/>
        </w:rPr>
      </w:pPr>
      <w:r w:rsidRPr="007D07DF">
        <w:rPr>
          <w:sz w:val="26"/>
        </w:rPr>
        <w:t>Part-time Accou</w:t>
      </w:r>
      <w:bookmarkStart w:id="0" w:name="_GoBack"/>
      <w:bookmarkEnd w:id="0"/>
      <w:r w:rsidRPr="007D07DF">
        <w:rPr>
          <w:sz w:val="26"/>
        </w:rPr>
        <w:t>ntant |RO spare house</w:t>
      </w:r>
      <w:r w:rsidR="007D00B3" w:rsidRPr="007D07DF">
        <w:rPr>
          <w:sz w:val="26"/>
        </w:rPr>
        <w:t>| </w:t>
      </w:r>
      <w:r w:rsidRPr="007D07DF">
        <w:rPr>
          <w:sz w:val="26"/>
        </w:rPr>
        <w:t>aug. 2023</w:t>
      </w:r>
      <w:r w:rsidR="0077621B" w:rsidRPr="007D07DF">
        <w:rPr>
          <w:sz w:val="26"/>
        </w:rPr>
        <w:t xml:space="preserve"> - </w:t>
      </w:r>
      <w:r w:rsidRPr="007D07DF">
        <w:rPr>
          <w:sz w:val="26"/>
        </w:rPr>
        <w:t>present</w:t>
      </w:r>
    </w:p>
    <w:p w:rsidR="007D07DF" w:rsidRPr="007D07DF" w:rsidRDefault="007D07DF" w:rsidP="007D07DF">
      <w:pPr>
        <w:pStyle w:val="NormalWeb"/>
        <w:numPr>
          <w:ilvl w:val="0"/>
          <w:numId w:val="22"/>
        </w:numPr>
        <w:spacing w:before="100" w:beforeAutospacing="1" w:after="100" w:afterAutospacing="1"/>
        <w:rPr>
          <w:rFonts w:eastAsia="Times New Roman"/>
          <w:color w:val="auto"/>
          <w:sz w:val="26"/>
          <w:szCs w:val="26"/>
          <w:lang w:val="en-IN" w:eastAsia="en-IN"/>
        </w:rPr>
      </w:pPr>
      <w:r w:rsidRPr="007D07DF">
        <w:rPr>
          <w:rFonts w:eastAsia="Times New Roman"/>
          <w:color w:val="auto"/>
          <w:sz w:val="26"/>
          <w:szCs w:val="26"/>
          <w:lang w:val="en-IN" w:eastAsia="en-IN"/>
        </w:rPr>
        <w:t>Managed bookkeeping, billing, and vendor payments using Tally ERP9.</w:t>
      </w:r>
    </w:p>
    <w:p w:rsidR="007D07DF" w:rsidRPr="007D07DF" w:rsidRDefault="007D07DF" w:rsidP="007D07D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6"/>
          <w:szCs w:val="26"/>
          <w:lang w:val="en-IN" w:eastAsia="en-IN"/>
        </w:rPr>
      </w:pPr>
      <w:r w:rsidRPr="007D07DF">
        <w:rPr>
          <w:rFonts w:ascii="Times New Roman" w:eastAsia="Times New Roman" w:hAnsi="Times New Roman" w:cs="Times New Roman"/>
          <w:color w:val="auto"/>
          <w:sz w:val="26"/>
          <w:szCs w:val="26"/>
          <w:lang w:val="en-IN" w:eastAsia="en-IN"/>
        </w:rPr>
        <w:t>Prepared financial reports and maintained accurate data records.</w:t>
      </w:r>
    </w:p>
    <w:p w:rsidR="00D56207" w:rsidRPr="007D07DF" w:rsidRDefault="007D07DF" w:rsidP="007D07D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6"/>
          <w:szCs w:val="26"/>
          <w:lang w:val="en-IN" w:eastAsia="en-IN"/>
        </w:rPr>
      </w:pPr>
      <w:r w:rsidRPr="007D07DF">
        <w:rPr>
          <w:rFonts w:ascii="Times New Roman" w:eastAsia="Times New Roman" w:hAnsi="Times New Roman" w:cs="Times New Roman"/>
          <w:color w:val="auto"/>
          <w:sz w:val="26"/>
          <w:szCs w:val="26"/>
          <w:lang w:val="en-IN" w:eastAsia="en-IN"/>
        </w:rPr>
        <w:t>Improved documentation process using Excel and digital tools.</w:t>
      </w:r>
    </w:p>
    <w:sectPr w:rsidR="00D56207" w:rsidRPr="007D07DF" w:rsidSect="00374627">
      <w:footerReference w:type="default" r:id="rId10"/>
      <w:pgSz w:w="12240" w:h="15840"/>
      <w:pgMar w:top="1008" w:right="1008" w:bottom="1152" w:left="100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022E" w:rsidRDefault="0097022E">
      <w:pPr>
        <w:spacing w:after="0"/>
      </w:pPr>
      <w:r>
        <w:separator/>
      </w:r>
    </w:p>
  </w:endnote>
  <w:endnote w:type="continuationSeparator" w:id="0">
    <w:p w:rsidR="0097022E" w:rsidRDefault="009702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4161793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D07DF" w:rsidRDefault="007D07DF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F1B5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022E" w:rsidRDefault="0097022E">
      <w:pPr>
        <w:spacing w:after="0"/>
      </w:pPr>
      <w:r>
        <w:separator/>
      </w:r>
    </w:p>
  </w:footnote>
  <w:footnote w:type="continuationSeparator" w:id="0">
    <w:p w:rsidR="0097022E" w:rsidRDefault="0097022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C9CC47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>
    <w:nsid w:val="06004E07"/>
    <w:multiLevelType w:val="hybridMultilevel"/>
    <w:tmpl w:val="2C2E44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1DB30F4"/>
    <w:multiLevelType w:val="multilevel"/>
    <w:tmpl w:val="8A16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3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6D3E2CFE"/>
    <w:multiLevelType w:val="hybridMultilevel"/>
    <w:tmpl w:val="F3ACCE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2"/>
  </w:num>
  <w:num w:numId="15">
    <w:abstractNumId w:val="12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2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2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2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3"/>
  </w:num>
  <w:num w:numId="20">
    <w:abstractNumId w:val="10"/>
  </w:num>
  <w:num w:numId="21">
    <w:abstractNumId w:val="14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3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F37"/>
    <w:rsid w:val="00374627"/>
    <w:rsid w:val="00394A6D"/>
    <w:rsid w:val="003B27F3"/>
    <w:rsid w:val="003F19B9"/>
    <w:rsid w:val="004476A1"/>
    <w:rsid w:val="00466407"/>
    <w:rsid w:val="00481F17"/>
    <w:rsid w:val="005114E7"/>
    <w:rsid w:val="005E5E55"/>
    <w:rsid w:val="00616068"/>
    <w:rsid w:val="006E401C"/>
    <w:rsid w:val="0077621B"/>
    <w:rsid w:val="007773CC"/>
    <w:rsid w:val="007963CE"/>
    <w:rsid w:val="007D00B3"/>
    <w:rsid w:val="007D07DF"/>
    <w:rsid w:val="008916B6"/>
    <w:rsid w:val="008E10EB"/>
    <w:rsid w:val="0097022E"/>
    <w:rsid w:val="009763C8"/>
    <w:rsid w:val="00A40F37"/>
    <w:rsid w:val="00A8131A"/>
    <w:rsid w:val="00AC127F"/>
    <w:rsid w:val="00AD6907"/>
    <w:rsid w:val="00B769EE"/>
    <w:rsid w:val="00C57E43"/>
    <w:rsid w:val="00C72B59"/>
    <w:rsid w:val="00CC75DB"/>
    <w:rsid w:val="00D33143"/>
    <w:rsid w:val="00D34E49"/>
    <w:rsid w:val="00D56207"/>
    <w:rsid w:val="00D765AF"/>
    <w:rsid w:val="00DD4208"/>
    <w:rsid w:val="00EA2B92"/>
    <w:rsid w:val="00EB2EA5"/>
    <w:rsid w:val="00EF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B67E019-91CA-4482-85AD-6F96D018D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8" w:space="0" w:color="141414" w:themeColor="accent1"/>
        <w:bottom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8" w:space="0" w:color="B2B2B2" w:themeColor="accent2"/>
        <w:bottom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8" w:space="0" w:color="969696" w:themeColor="accent3"/>
        <w:bottom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8" w:space="0" w:color="808080" w:themeColor="accent4"/>
        <w:bottom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8" w:space="0" w:color="5F5F5F" w:themeColor="accent5"/>
        <w:bottom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8" w:space="0" w:color="4D4D4D" w:themeColor="accent6"/>
        <w:bottom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4" w:space="0" w:color="141414" w:themeColor="accent1"/>
        <w:bottom w:val="single" w:sz="4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4" w:space="0" w:color="B2B2B2" w:themeColor="accent2"/>
        <w:bottom w:val="single" w:sz="4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4" w:space="0" w:color="969696" w:themeColor="accent3"/>
        <w:bottom w:val="single" w:sz="4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4" w:space="0" w:color="808080" w:themeColor="accent4"/>
        <w:bottom w:val="single" w:sz="4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4" w:space="0" w:color="5F5F5F" w:themeColor="accent5"/>
        <w:bottom w:val="single" w:sz="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4" w:space="0" w:color="4D4D4D" w:themeColor="accent6"/>
        <w:bottom w:val="single" w:sz="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41414" w:themeColor="accent1"/>
        <w:bottom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bottom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bottom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bottom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bottom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bottom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828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kush-das-314387242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nkushdas43670@gmail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nkushdas0191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ATS%20bold%20clas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F3B3FBC2DAB42CCAB08DF5613B85F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34D5AB-F571-47F3-BA85-D79F00ED27A3}"/>
      </w:docPartPr>
      <w:docPartBody>
        <w:p w:rsidR="00445A62" w:rsidRDefault="00445A62">
          <w:pPr>
            <w:pStyle w:val="9F3B3FBC2DAB42CCAB08DF5613B85F6A"/>
          </w:pPr>
          <w:r>
            <w:t>Your Name</w:t>
          </w:r>
        </w:p>
      </w:docPartBody>
    </w:docPart>
    <w:docPart>
      <w:docPartPr>
        <w:name w:val="5881CF77548644FA86EDD40226463A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C3BC1F-0BCD-4EFF-946E-62A05D5DE8D2}"/>
      </w:docPartPr>
      <w:docPartBody>
        <w:p w:rsidR="00445A62" w:rsidRDefault="00445A62">
          <w:pPr>
            <w:pStyle w:val="5881CF77548644FA86EDD40226463A8E"/>
          </w:pPr>
          <w:r>
            <w:t>Education</w:t>
          </w:r>
        </w:p>
      </w:docPartBody>
    </w:docPart>
    <w:docPart>
      <w:docPartPr>
        <w:name w:val="87CEA4F544234ED998F194288FF17E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150C12-9C5C-4CC8-8AEB-94D184D2E7C7}"/>
      </w:docPartPr>
      <w:docPartBody>
        <w:p w:rsidR="00445A62" w:rsidRDefault="00445A62">
          <w:pPr>
            <w:pStyle w:val="87CEA4F544234ED998F194288FF17E76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A62"/>
    <w:rsid w:val="00445A62"/>
    <w:rsid w:val="00ED2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F3B3FBC2DAB42CCAB08DF5613B85F6A">
    <w:name w:val="9F3B3FBC2DAB42CCAB08DF5613B85F6A"/>
  </w:style>
  <w:style w:type="paragraph" w:customStyle="1" w:styleId="46FC4145EA134BD3A868F3CD7EF1C6AB">
    <w:name w:val="46FC4145EA134BD3A868F3CD7EF1C6AB"/>
  </w:style>
  <w:style w:type="paragraph" w:customStyle="1" w:styleId="5B8F86AB13A84FA797ACFAC54C7E312C">
    <w:name w:val="5B8F86AB13A84FA797ACFAC54C7E312C"/>
  </w:style>
  <w:style w:type="paragraph" w:customStyle="1" w:styleId="35D98A4164AB44C7B9DC4BADE59B86DA">
    <w:name w:val="35D98A4164AB44C7B9DC4BADE59B86DA"/>
  </w:style>
  <w:style w:type="paragraph" w:customStyle="1" w:styleId="DAF215C3C31F461F9D46E8E70FD834F1">
    <w:name w:val="DAF215C3C31F461F9D46E8E70FD834F1"/>
  </w:style>
  <w:style w:type="paragraph" w:customStyle="1" w:styleId="821575801EC64251AF22B616C91FAA43">
    <w:name w:val="821575801EC64251AF22B616C91FAA43"/>
  </w:style>
  <w:style w:type="paragraph" w:customStyle="1" w:styleId="66DD2FD919CC4FC2A04579807719A2E0">
    <w:name w:val="66DD2FD919CC4FC2A04579807719A2E0"/>
  </w:style>
  <w:style w:type="paragraph" w:customStyle="1" w:styleId="5881CF77548644FA86EDD40226463A8E">
    <w:name w:val="5881CF77548644FA86EDD40226463A8E"/>
  </w:style>
  <w:style w:type="paragraph" w:customStyle="1" w:styleId="A86BE147B1C54982BF0D05859E65A9FF">
    <w:name w:val="A86BE147B1C54982BF0D05859E65A9FF"/>
  </w:style>
  <w:style w:type="paragraph" w:customStyle="1" w:styleId="0EEA25F887994B599E5D8CF3D7160215">
    <w:name w:val="0EEA25F887994B599E5D8CF3D7160215"/>
  </w:style>
  <w:style w:type="paragraph" w:customStyle="1" w:styleId="832D901CAC134DFC8E018E7BCBBD37EC">
    <w:name w:val="832D901CAC134DFC8E018E7BCBBD37EC"/>
  </w:style>
  <w:style w:type="paragraph" w:customStyle="1" w:styleId="09C7A758870347C3B7D5CD4CC8BFDE94">
    <w:name w:val="09C7A758870347C3B7D5CD4CC8BFDE94"/>
  </w:style>
  <w:style w:type="paragraph" w:customStyle="1" w:styleId="44A0CCCF78A643A3AAC9FE24835D2C5D">
    <w:name w:val="44A0CCCF78A643A3AAC9FE24835D2C5D"/>
  </w:style>
  <w:style w:type="paragraph" w:customStyle="1" w:styleId="171E816E677A4BD5BA367821814619FA">
    <w:name w:val="171E816E677A4BD5BA367821814619FA"/>
  </w:style>
  <w:style w:type="paragraph" w:customStyle="1" w:styleId="EC71A9A2E2E94FDAB488F6551E78D399">
    <w:name w:val="EC71A9A2E2E94FDAB488F6551E78D399"/>
  </w:style>
  <w:style w:type="paragraph" w:customStyle="1" w:styleId="9CB9FDAE2912487AA6FAFB73BEBEFA1C">
    <w:name w:val="9CB9FDAE2912487AA6FAFB73BEBEFA1C"/>
  </w:style>
  <w:style w:type="paragraph" w:customStyle="1" w:styleId="9BE7EB4DCC8244E0980360F61DC8BFDC">
    <w:name w:val="9BE7EB4DCC8244E0980360F61DC8BFDC"/>
  </w:style>
  <w:style w:type="paragraph" w:customStyle="1" w:styleId="E351A297E8384BB0B35BC7CB2A4FF089">
    <w:name w:val="E351A297E8384BB0B35BC7CB2A4FF089"/>
  </w:style>
  <w:style w:type="paragraph" w:customStyle="1" w:styleId="C58F0885AF064EB0BDC98F7FC23F24C0">
    <w:name w:val="C58F0885AF064EB0BDC98F7FC23F24C0"/>
  </w:style>
  <w:style w:type="paragraph" w:customStyle="1" w:styleId="05FEF1AA68DB4E7B8840AAA735A54455">
    <w:name w:val="05FEF1AA68DB4E7B8840AAA735A54455"/>
  </w:style>
  <w:style w:type="paragraph" w:customStyle="1" w:styleId="F4DA10F6B54347908B26BAA191632147">
    <w:name w:val="F4DA10F6B54347908B26BAA191632147"/>
  </w:style>
  <w:style w:type="paragraph" w:customStyle="1" w:styleId="9F2082B423084B218609EAC56FCEBDF4">
    <w:name w:val="9F2082B423084B218609EAC56FCEBDF4"/>
  </w:style>
  <w:style w:type="paragraph" w:customStyle="1" w:styleId="0ABA1A447C3947BD95B421A63E447F9A">
    <w:name w:val="0ABA1A447C3947BD95B421A63E447F9A"/>
  </w:style>
  <w:style w:type="paragraph" w:customStyle="1" w:styleId="3B749E9AC7DF4FB2AE78E34300DE275D">
    <w:name w:val="3B749E9AC7DF4FB2AE78E34300DE275D"/>
  </w:style>
  <w:style w:type="paragraph" w:customStyle="1" w:styleId="5A11D148DDBC48B99F7007B647F04842">
    <w:name w:val="5A11D148DDBC48B99F7007B647F04842"/>
  </w:style>
  <w:style w:type="paragraph" w:customStyle="1" w:styleId="49D58BEB003D44BBA14AB7BB996536BE">
    <w:name w:val="49D58BEB003D44BBA14AB7BB996536BE"/>
  </w:style>
  <w:style w:type="paragraph" w:customStyle="1" w:styleId="3D23AA3287C24807ABEDA5AB97D31111">
    <w:name w:val="3D23AA3287C24807ABEDA5AB97D31111"/>
  </w:style>
  <w:style w:type="paragraph" w:customStyle="1" w:styleId="EEE37EDA179243B38CDE8BFD4BE38E6D">
    <w:name w:val="EEE37EDA179243B38CDE8BFD4BE38E6D"/>
  </w:style>
  <w:style w:type="paragraph" w:customStyle="1" w:styleId="87CEA4F544234ED998F194288FF17E76">
    <w:name w:val="87CEA4F544234ED998F194288FF17E76"/>
  </w:style>
  <w:style w:type="paragraph" w:customStyle="1" w:styleId="D1F878452CCC4F12A8D930981FC72A35">
    <w:name w:val="D1F878452CCC4F12A8D930981FC72A35"/>
  </w:style>
  <w:style w:type="paragraph" w:customStyle="1" w:styleId="D2B822FD4492463F8A1F3F3061BD2818">
    <w:name w:val="D2B822FD4492463F8A1F3F3061BD2818"/>
  </w:style>
  <w:style w:type="paragraph" w:customStyle="1" w:styleId="485BB4C751814557B8FD49CE142737E3">
    <w:name w:val="485BB4C751814557B8FD49CE142737E3"/>
  </w:style>
  <w:style w:type="paragraph" w:customStyle="1" w:styleId="E584EAF50C4245F888D1962CAAF00D41">
    <w:name w:val="E584EAF50C4245F888D1962CAAF00D41"/>
  </w:style>
  <w:style w:type="paragraph" w:customStyle="1" w:styleId="399327254C3B4DB3A2C792BA4FEF32E5">
    <w:name w:val="399327254C3B4DB3A2C792BA4FEF32E5"/>
  </w:style>
  <w:style w:type="paragraph" w:customStyle="1" w:styleId="8027C871A91646DA99CD9B69FD5598A8">
    <w:name w:val="8027C871A91646DA99CD9B69FD5598A8"/>
  </w:style>
  <w:style w:type="paragraph" w:customStyle="1" w:styleId="D0DC921E0ED748F28157D5696F136E22">
    <w:name w:val="D0DC921E0ED748F28157D5696F136E22"/>
  </w:style>
  <w:style w:type="paragraph" w:customStyle="1" w:styleId="0F2385E9FE1E49579639EE0FB7757764">
    <w:name w:val="0F2385E9FE1E49579639EE0FB7757764"/>
    <w:rsid w:val="00445A62"/>
  </w:style>
  <w:style w:type="paragraph" w:customStyle="1" w:styleId="6CE359C7A89F4E85873869E1199C613C">
    <w:name w:val="6CE359C7A89F4E85873869E1199C613C"/>
    <w:rsid w:val="00445A62"/>
  </w:style>
  <w:style w:type="paragraph" w:customStyle="1" w:styleId="D26A119F93BF48B8826B3942D313C614">
    <w:name w:val="D26A119F93BF48B8826B3942D313C614"/>
    <w:rsid w:val="00445A6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ATS bold classic resume</Template>
  <TotalTime>11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keywords/>
  <dc:description>Ankush Das</dc:description>
  <cp:lastModifiedBy>Microsoft account</cp:lastModifiedBy>
  <cp:revision>3</cp:revision>
  <dcterms:created xsi:type="dcterms:W3CDTF">2025-11-28T07:13:00Z</dcterms:created>
  <dcterms:modified xsi:type="dcterms:W3CDTF">2025-11-28T07:23:00Z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